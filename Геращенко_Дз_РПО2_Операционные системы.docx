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3D9" w:rsidRDefault="000003D9" w:rsidP="000003D9">
      <w:pPr>
        <w:pStyle w:val="a3"/>
      </w:pPr>
      <w:r>
        <w:t>Домашнее задание</w:t>
      </w:r>
    </w:p>
    <w:p w:rsidR="000003D9" w:rsidRDefault="000003D9" w:rsidP="000003D9">
      <w:pPr>
        <w:pStyle w:val="a5"/>
      </w:pPr>
      <w:r>
        <w:t>по дисциплине «Операционные системы и среды»</w:t>
      </w:r>
    </w:p>
    <w:p w:rsidR="008107FA" w:rsidRPr="008107FA" w:rsidRDefault="008107FA" w:rsidP="008107FA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690677">
        <w:t>Администрирование 2: возвращение сети</w:t>
      </w:r>
      <w:r w:rsidRPr="008107FA">
        <w:rPr>
          <w:b/>
          <w:bCs/>
        </w:rPr>
        <w:t>»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Студент(ка):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8107FA" w:rsidRDefault="00690677" w:rsidP="00807845">
            <w:pPr>
              <w:jc w:val="center"/>
            </w:pPr>
            <w:r>
              <w:t>Геращенко Ксения Игоревна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8107FA" w:rsidRDefault="00690677" w:rsidP="00807845">
            <w:pPr>
              <w:jc w:val="center"/>
            </w:pPr>
            <w:r>
              <w:t>РПО2.9/3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690677" w:rsidP="00807845">
            <w:pPr>
              <w:jc w:val="center"/>
            </w:pPr>
            <w:r>
              <w:t>30.09.2026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8107FA" w:rsidP="00807845">
            <w:pPr>
              <w:jc w:val="center"/>
            </w:pPr>
            <w:r>
              <w:t>Штейнберг Эмиль Эдуардович</w:t>
            </w:r>
          </w:p>
        </w:tc>
      </w:tr>
    </w:tbl>
    <w:p w:rsidR="008107FA" w:rsidRPr="008107FA" w:rsidRDefault="008107FA" w:rsidP="008107FA"/>
    <w:p w:rsidR="00C5360B" w:rsidRDefault="00690677" w:rsidP="00C5360B">
      <w:pPr>
        <w:pStyle w:val="1"/>
      </w:pPr>
      <w:r>
        <w:t>Создать новый адаптер</w:t>
      </w:r>
    </w:p>
    <w:p w:rsidR="008107FA" w:rsidRPr="008107FA" w:rsidRDefault="00690677" w:rsidP="00A17F37">
      <w:pPr>
        <w:pStyle w:val="2"/>
      </w:pPr>
      <w:r>
        <w:t xml:space="preserve">Давайте подключим к виртуальной машине адаптер, который позволит обмениваться данными между гостевой машиной и хост-машиной. Для этого в настройках виртуальной машины нужно активировать второй адаптер с типом Виртуальный адаптер и именем </w:t>
      </w:r>
      <w:proofErr w:type="spellStart"/>
      <w:r>
        <w:t>Virtua</w:t>
      </w:r>
      <w:r>
        <w:t>lBox</w:t>
      </w:r>
      <w:proofErr w:type="spellEnd"/>
      <w:r>
        <w:t xml:space="preserve"> </w:t>
      </w:r>
      <w:proofErr w:type="spellStart"/>
      <w:r>
        <w:t>Host-Only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 </w:t>
      </w:r>
      <w:proofErr w:type="spellStart"/>
      <w:r>
        <w:t>Adapter</w:t>
      </w:r>
      <w:proofErr w:type="spellEnd"/>
      <w:r w:rsidR="00D4384B">
        <w:t>.</w:t>
      </w:r>
    </w:p>
    <w:p w:rsidR="00C5360B" w:rsidRDefault="00690677" w:rsidP="00C5360B">
      <w:r w:rsidRPr="00690677">
        <w:t>Включён Адаптер 2 типа «Виртуальный адаптер хоста» (</w:t>
      </w:r>
      <w:proofErr w:type="spellStart"/>
      <w:r w:rsidRPr="00690677">
        <w:t>Host-Only</w:t>
      </w:r>
      <w:proofErr w:type="spellEnd"/>
      <w:r w:rsidRPr="00690677">
        <w:t xml:space="preserve">) в настройках </w:t>
      </w:r>
      <w:proofErr w:type="spellStart"/>
      <w:r w:rsidRPr="00690677">
        <w:t>VirtualBox</w:t>
      </w:r>
      <w:proofErr w:type="spellEnd"/>
      <w:r w:rsidR="008107FA">
        <w:t>.</w:t>
      </w:r>
    </w:p>
    <w:p w:rsidR="008107FA" w:rsidRDefault="00690677" w:rsidP="008107FA">
      <w:pPr>
        <w:pStyle w:val="af0"/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1.75pt;height:229.5pt">
            <v:imagedata r:id="rId6" o:title="Снимок экрана 2026-09-30 162519"/>
          </v:shape>
        </w:pict>
      </w:r>
      <w:r w:rsidR="008107FA">
        <w:br/>
        <w:t xml:space="preserve">Рисунок </w:t>
      </w:r>
      <w:r w:rsidR="008107FA">
        <w:fldChar w:fldCharType="begin"/>
      </w:r>
      <w:r w:rsidR="008107FA">
        <w:instrText xml:space="preserve"> SEQ Рисунок \* ARABIC </w:instrText>
      </w:r>
      <w:r w:rsidR="008107FA">
        <w:fldChar w:fldCharType="separate"/>
      </w:r>
      <w:r>
        <w:rPr>
          <w:noProof/>
        </w:rPr>
        <w:t>1</w:t>
      </w:r>
      <w:r w:rsidR="008107FA">
        <w:fldChar w:fldCharType="end"/>
      </w:r>
      <w:r w:rsidR="008107FA">
        <w:t xml:space="preserve"> — </w:t>
      </w:r>
      <w:r>
        <w:t>Новый адаптер</w:t>
      </w:r>
    </w:p>
    <w:p w:rsidR="00690677" w:rsidRPr="00690677" w:rsidRDefault="00690677" w:rsidP="00690677">
      <w:pPr>
        <w:pStyle w:val="1"/>
      </w:pPr>
      <w:r>
        <w:lastRenderedPageBreak/>
        <w:t>Получить информацию о сети</w:t>
      </w:r>
    </w:p>
    <w:p w:rsidR="00A17F37" w:rsidRDefault="00690677" w:rsidP="00A17F37">
      <w:pPr>
        <w:pStyle w:val="2"/>
      </w:pPr>
      <w:r>
        <w:t xml:space="preserve">Введите команду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:rsidR="00D4384B" w:rsidRPr="00690677" w:rsidRDefault="00D4384B" w:rsidP="00690677">
      <w:r>
        <w:t>Использованные</w:t>
      </w:r>
      <w:r w:rsidRPr="00690677">
        <w:t xml:space="preserve"> </w:t>
      </w:r>
      <w:r>
        <w:t>команды</w:t>
      </w:r>
      <w:r w:rsidRPr="00690677">
        <w:t>:</w:t>
      </w:r>
      <w:r w:rsidR="00690677" w:rsidRPr="00690677">
        <w:t xml:space="preserve"> </w:t>
      </w:r>
      <w:proofErr w:type="spellStart"/>
      <w:r w:rsidR="00690677">
        <w:rPr>
          <w:lang w:val="en-US"/>
        </w:rPr>
        <w:t>ip</w:t>
      </w:r>
      <w:proofErr w:type="spellEnd"/>
      <w:r w:rsidR="00690677" w:rsidRPr="00690677">
        <w:t xml:space="preserve"> </w:t>
      </w:r>
      <w:r w:rsidR="00690677">
        <w:rPr>
          <w:lang w:val="en-US"/>
        </w:rPr>
        <w:t>address</w:t>
      </w:r>
    </w:p>
    <w:p w:rsidR="00690677" w:rsidRPr="00690677" w:rsidRDefault="00690677" w:rsidP="00690677">
      <w:pPr>
        <w:rPr>
          <w:lang w:val="en-US"/>
        </w:rPr>
      </w:pPr>
      <w:r>
        <w:rPr>
          <w:lang w:val="en-US"/>
        </w:rPr>
        <w:t>B</w:t>
      </w:r>
      <w:proofErr w:type="spellStart"/>
      <w:r w:rsidRPr="00690677">
        <w:t>идны</w:t>
      </w:r>
      <w:proofErr w:type="spellEnd"/>
      <w:r w:rsidRPr="00690677">
        <w:rPr>
          <w:lang w:val="en-US"/>
        </w:rPr>
        <w:t xml:space="preserve"> </w:t>
      </w:r>
      <w:r w:rsidRPr="00690677">
        <w:t>три</w:t>
      </w:r>
      <w:r w:rsidRPr="00690677">
        <w:rPr>
          <w:lang w:val="en-US"/>
        </w:rPr>
        <w:t xml:space="preserve"> </w:t>
      </w:r>
      <w:r w:rsidRPr="00690677">
        <w:t>интерфейса</w:t>
      </w:r>
      <w:r w:rsidRPr="00690677">
        <w:rPr>
          <w:lang w:val="en-US"/>
        </w:rPr>
        <w:t xml:space="preserve"> — lo, enp0s3 (NAT), enp0s8 (Host-Only </w:t>
      </w:r>
      <w:r w:rsidRPr="00690677">
        <w:t>без</w:t>
      </w:r>
      <w:r w:rsidRPr="00690677">
        <w:rPr>
          <w:lang w:val="en-US"/>
        </w:rPr>
        <w:t xml:space="preserve"> IP)</w:t>
      </w:r>
    </w:p>
    <w:p w:rsidR="00A17F37" w:rsidRDefault="00316186" w:rsidP="00A17F37">
      <w:pPr>
        <w:pStyle w:val="af0"/>
      </w:pPr>
      <w:r>
        <w:rPr>
          <w:noProof/>
          <w:lang w:eastAsia="ru-RU"/>
        </w:rPr>
        <w:pict>
          <v:shape id="_x0000_i1026" type="#_x0000_t75" style="width:481.5pt;height:302.25pt">
            <v:imagedata r:id="rId7" o:title="Снимок экрана 2026-09-30 162946"/>
          </v:shape>
        </w:pict>
      </w:r>
      <w:r w:rsidR="00A17F37" w:rsidRPr="00DB73D8">
        <w:br/>
      </w:r>
      <w:r w:rsidR="00A17F37">
        <w:t xml:space="preserve">Рисунок </w:t>
      </w:r>
      <w:r w:rsidR="00A17F37">
        <w:fldChar w:fldCharType="begin"/>
      </w:r>
      <w:r w:rsidR="00A17F37">
        <w:instrText xml:space="preserve"> SEQ Рисунок \* ARABIC </w:instrText>
      </w:r>
      <w:r w:rsidR="00A17F37">
        <w:fldChar w:fldCharType="separate"/>
      </w:r>
      <w:r w:rsidR="00690677">
        <w:rPr>
          <w:noProof/>
        </w:rPr>
        <w:t>2</w:t>
      </w:r>
      <w:r w:rsidR="00A17F37">
        <w:fldChar w:fldCharType="end"/>
      </w:r>
      <w:r w:rsidR="00A17F37">
        <w:t xml:space="preserve"> — </w:t>
      </w:r>
      <w:r w:rsidR="00DB73D8">
        <w:t>Результат выполнения команд</w:t>
      </w:r>
      <w:r>
        <w:t>ы</w:t>
      </w:r>
    </w:p>
    <w:p w:rsidR="00767B66" w:rsidRDefault="00767B66" w:rsidP="00767B66"/>
    <w:p w:rsidR="00767B66" w:rsidRDefault="00767B66" w:rsidP="00767B66"/>
    <w:p w:rsidR="00767B66" w:rsidRDefault="00767B66" w:rsidP="00767B66"/>
    <w:p w:rsidR="00767B66" w:rsidRDefault="00767B66" w:rsidP="00767B66"/>
    <w:p w:rsidR="00767B66" w:rsidRDefault="00767B66" w:rsidP="00767B66"/>
    <w:p w:rsidR="00767B66" w:rsidRDefault="00767B66" w:rsidP="00767B66"/>
    <w:p w:rsidR="00767B66" w:rsidRDefault="00767B66" w:rsidP="00767B66"/>
    <w:p w:rsidR="00767B66" w:rsidRPr="00767B66" w:rsidRDefault="00767B66" w:rsidP="00767B66"/>
    <w:p w:rsidR="00316186" w:rsidRDefault="00316186" w:rsidP="00316186">
      <w:pPr>
        <w:pStyle w:val="1"/>
      </w:pPr>
      <w:r w:rsidRPr="00316186">
        <w:lastRenderedPageBreak/>
        <w:t>Задать IP-адрес на третьем адаптере</w:t>
      </w:r>
    </w:p>
    <w:p w:rsidR="00316186" w:rsidRPr="008107FA" w:rsidRDefault="00316186" w:rsidP="00316186">
      <w:pPr>
        <w:pStyle w:val="2"/>
      </w:pPr>
      <w:r>
        <w:t xml:space="preserve">Установите на третьем адаптере любой незанятый подсети адрес из той </w:t>
      </w:r>
      <w:proofErr w:type="gramStart"/>
      <w:r>
        <w:t>же ,</w:t>
      </w:r>
      <w:proofErr w:type="gramEnd"/>
      <w:r>
        <w:t xml:space="preserve"> что и ваша хост-машина. По умолчанию, для виртуального адаптера </w:t>
      </w:r>
      <w:proofErr w:type="spellStart"/>
      <w:r>
        <w:t>VirtualBox</w:t>
      </w:r>
      <w:proofErr w:type="spellEnd"/>
      <w:r>
        <w:t xml:space="preserve"> выделена сеть 192.168.56.0, а сама хост </w:t>
      </w:r>
      <w:r>
        <w:t>машина имеет адрес 192.168.56.1</w:t>
      </w:r>
      <w:r>
        <w:t>.</w:t>
      </w:r>
    </w:p>
    <w:p w:rsidR="00316186" w:rsidRDefault="00316186" w:rsidP="00316186">
      <w:pPr>
        <w:pStyle w:val="2"/>
        <w:numPr>
          <w:ilvl w:val="0"/>
          <w:numId w:val="0"/>
        </w:numPr>
        <w:rPr>
          <w:color w:val="000000" w:themeColor="text1"/>
          <w:lang w:val="en-US"/>
        </w:rPr>
      </w:pPr>
      <w:r w:rsidRPr="00316186">
        <w:rPr>
          <w:color w:val="000000" w:themeColor="text1"/>
        </w:rPr>
        <w:t>Использованные</w:t>
      </w:r>
      <w:r w:rsidRPr="00316186">
        <w:rPr>
          <w:color w:val="000000" w:themeColor="text1"/>
          <w:lang w:val="en-US"/>
        </w:rPr>
        <w:t xml:space="preserve"> </w:t>
      </w:r>
      <w:r w:rsidRPr="00316186">
        <w:rPr>
          <w:color w:val="000000" w:themeColor="text1"/>
        </w:rPr>
        <w:t>команды</w:t>
      </w:r>
      <w:r w:rsidRPr="00316186">
        <w:rPr>
          <w:color w:val="000000" w:themeColor="text1"/>
          <w:lang w:val="en-US"/>
        </w:rPr>
        <w:t>:</w:t>
      </w:r>
      <w:r w:rsidRPr="00316186">
        <w:rPr>
          <w:lang w:val="en-US"/>
        </w:rPr>
        <w:t xml:space="preserve"> </w:t>
      </w:r>
      <w:proofErr w:type="spellStart"/>
      <w:r w:rsidRPr="00316186">
        <w:rPr>
          <w:color w:val="000000" w:themeColor="text1"/>
          <w:lang w:val="en-US"/>
        </w:rPr>
        <w:t>ip</w:t>
      </w:r>
      <w:proofErr w:type="spellEnd"/>
      <w:r w:rsidRPr="00316186">
        <w:rPr>
          <w:color w:val="000000" w:themeColor="text1"/>
          <w:lang w:val="en-US"/>
        </w:rPr>
        <w:t xml:space="preserve"> address show enp0s8, </w:t>
      </w:r>
      <w:proofErr w:type="spellStart"/>
      <w:r w:rsidRPr="00316186">
        <w:rPr>
          <w:color w:val="000000" w:themeColor="text1"/>
          <w:lang w:val="en-US"/>
        </w:rPr>
        <w:t>ip</w:t>
      </w:r>
      <w:proofErr w:type="spellEnd"/>
      <w:r w:rsidRPr="00316186">
        <w:rPr>
          <w:color w:val="000000" w:themeColor="text1"/>
          <w:lang w:val="en-US"/>
        </w:rPr>
        <w:t xml:space="preserve"> address add 192.168.56.10/24 dev enp0s8</w:t>
      </w:r>
    </w:p>
    <w:p w:rsidR="00316186" w:rsidRPr="00316186" w:rsidRDefault="00316186" w:rsidP="00316186">
      <w:pPr>
        <w:rPr>
          <w:lang w:val="en-US"/>
        </w:rPr>
      </w:pPr>
      <w:proofErr w:type="spellStart"/>
      <w:r w:rsidRPr="00316186">
        <w:rPr>
          <w:lang w:val="en-US"/>
        </w:rPr>
        <w:t>Вывод</w:t>
      </w:r>
      <w:proofErr w:type="spellEnd"/>
      <w:r w:rsidRPr="00316186">
        <w:rPr>
          <w:lang w:val="en-US"/>
        </w:rPr>
        <w:t xml:space="preserve"> </w:t>
      </w:r>
      <w:proofErr w:type="spellStart"/>
      <w:r w:rsidRPr="00316186">
        <w:rPr>
          <w:lang w:val="en-US"/>
        </w:rPr>
        <w:t>ip</w:t>
      </w:r>
      <w:proofErr w:type="spellEnd"/>
      <w:r w:rsidRPr="00316186">
        <w:rPr>
          <w:lang w:val="en-US"/>
        </w:rPr>
        <w:t xml:space="preserve"> address show enp0s8: </w:t>
      </w:r>
      <w:proofErr w:type="spellStart"/>
      <w:r w:rsidRPr="00316186">
        <w:rPr>
          <w:lang w:val="en-US"/>
        </w:rPr>
        <w:t>назначен</w:t>
      </w:r>
      <w:proofErr w:type="spellEnd"/>
      <w:r w:rsidRPr="00316186">
        <w:rPr>
          <w:lang w:val="en-US"/>
        </w:rPr>
        <w:t xml:space="preserve"> </w:t>
      </w:r>
      <w:proofErr w:type="spellStart"/>
      <w:r w:rsidRPr="00316186">
        <w:rPr>
          <w:lang w:val="en-US"/>
        </w:rPr>
        <w:t>адрес</w:t>
      </w:r>
      <w:proofErr w:type="spellEnd"/>
      <w:r w:rsidRPr="00316186">
        <w:rPr>
          <w:lang w:val="en-US"/>
        </w:rPr>
        <w:t xml:space="preserve"> 192.168.56.10/24</w:t>
      </w:r>
    </w:p>
    <w:p w:rsidR="00316186" w:rsidRPr="00316186" w:rsidRDefault="00316186" w:rsidP="00316186">
      <w:pPr>
        <w:pStyle w:val="af0"/>
      </w:pPr>
      <w:r>
        <w:rPr>
          <w:noProof/>
          <w:lang w:eastAsia="ru-RU"/>
        </w:rPr>
        <w:pict>
          <v:shape id="_x0000_i1027" type="#_x0000_t75" style="width:481.5pt;height:101.25pt">
            <v:imagedata r:id="rId8" o:title="Снимок экрана 2026-09-30 163556"/>
          </v:shape>
        </w:pict>
      </w:r>
      <w:r>
        <w:br/>
        <w:t xml:space="preserve">Рисунок </w:t>
      </w:r>
      <w:r>
        <w:t>3</w:t>
      </w:r>
      <w:r>
        <w:t xml:space="preserve"> — </w:t>
      </w:r>
      <w:r>
        <w:t xml:space="preserve">Задан новый </w:t>
      </w:r>
      <w:r>
        <w:rPr>
          <w:lang w:val="en-US"/>
        </w:rPr>
        <w:t>IP</w:t>
      </w:r>
      <w:r w:rsidRPr="00316186">
        <w:t>-</w:t>
      </w:r>
      <w:proofErr w:type="spellStart"/>
      <w:r>
        <w:t>адресс</w:t>
      </w:r>
      <w:proofErr w:type="spellEnd"/>
    </w:p>
    <w:p w:rsidR="00316186" w:rsidRDefault="00316186" w:rsidP="00316186">
      <w:pPr>
        <w:pStyle w:val="1"/>
      </w:pPr>
      <w:r>
        <w:t xml:space="preserve">Проверить связь с самим собой </w:t>
      </w:r>
    </w:p>
    <w:p w:rsidR="00316186" w:rsidRPr="008107FA" w:rsidRDefault="00316186" w:rsidP="00316186">
      <w:pPr>
        <w:pStyle w:val="2"/>
      </w:pPr>
      <w:r>
        <w:t>Проверьте связь с самим собой — то есть с адресом, который</w:t>
      </w:r>
      <w:r>
        <w:t xml:space="preserve"> вы выставили на адаптере</w:t>
      </w:r>
      <w:r>
        <w:t>.</w:t>
      </w:r>
    </w:p>
    <w:p w:rsidR="00316186" w:rsidRPr="00316186" w:rsidRDefault="00316186" w:rsidP="00316186">
      <w:pPr>
        <w:pStyle w:val="2"/>
        <w:numPr>
          <w:ilvl w:val="0"/>
          <w:numId w:val="0"/>
        </w:numPr>
        <w:rPr>
          <w:color w:val="000000" w:themeColor="text1"/>
        </w:rPr>
      </w:pPr>
      <w:r w:rsidRPr="00316186">
        <w:rPr>
          <w:color w:val="000000" w:themeColor="text1"/>
        </w:rPr>
        <w:t>Использованные команды:</w:t>
      </w:r>
      <w:r w:rsidRPr="00316186">
        <w:t xml:space="preserve"> </w:t>
      </w:r>
      <w:r w:rsidRPr="00316186">
        <w:rPr>
          <w:color w:val="000000" w:themeColor="text1"/>
          <w:lang w:val="en-US"/>
        </w:rPr>
        <w:t>ping</w:t>
      </w:r>
      <w:r w:rsidRPr="00316186">
        <w:rPr>
          <w:color w:val="000000" w:themeColor="text1"/>
        </w:rPr>
        <w:t xml:space="preserve"> -</w:t>
      </w:r>
      <w:r w:rsidRPr="00316186">
        <w:rPr>
          <w:color w:val="000000" w:themeColor="text1"/>
          <w:lang w:val="en-US"/>
        </w:rPr>
        <w:t>c</w:t>
      </w:r>
      <w:r w:rsidRPr="00316186">
        <w:rPr>
          <w:color w:val="000000" w:themeColor="text1"/>
        </w:rPr>
        <w:t xml:space="preserve"> 4 192.168.56.10</w:t>
      </w:r>
    </w:p>
    <w:p w:rsidR="00316186" w:rsidRPr="00316186" w:rsidRDefault="00316186" w:rsidP="00316186">
      <w:proofErr w:type="gramStart"/>
      <w:r w:rsidRPr="00316186">
        <w:rPr>
          <w:lang w:val="en-US"/>
        </w:rPr>
        <w:t>ping</w:t>
      </w:r>
      <w:proofErr w:type="gramEnd"/>
      <w:r w:rsidRPr="00316186">
        <w:t xml:space="preserve"> -</w:t>
      </w:r>
      <w:r w:rsidRPr="00316186">
        <w:rPr>
          <w:lang w:val="en-US"/>
        </w:rPr>
        <w:t>c</w:t>
      </w:r>
      <w:r w:rsidRPr="00316186">
        <w:t xml:space="preserve"> 4 192.168.56.10: 4 пакета, 0% потерь — связь с собой работает.</w:t>
      </w:r>
    </w:p>
    <w:p w:rsidR="00316186" w:rsidRDefault="00316186" w:rsidP="00316186">
      <w:pPr>
        <w:pStyle w:val="af0"/>
      </w:pPr>
      <w:r>
        <w:rPr>
          <w:lang w:val="en-US"/>
        </w:rPr>
        <w:pict>
          <v:shape id="_x0000_i1028" type="#_x0000_t75" style="width:391.5pt;height:142.5pt">
            <v:imagedata r:id="rId9" o:title="Снимок экрана 2026-09-30 164124"/>
          </v:shape>
        </w:pict>
      </w:r>
      <w:r w:rsidRPr="00316186">
        <w:rPr>
          <w:lang w:val="en-US"/>
        </w:rPr>
        <w:br/>
      </w:r>
      <w:r>
        <w:t xml:space="preserve">Рисунок </w:t>
      </w:r>
      <w:r>
        <w:t>4</w:t>
      </w:r>
      <w:r>
        <w:t xml:space="preserve"> — </w:t>
      </w:r>
      <w:r>
        <w:t>Проверка связи</w:t>
      </w:r>
    </w:p>
    <w:p w:rsidR="00767B66" w:rsidRDefault="00767B66" w:rsidP="00767B66"/>
    <w:p w:rsidR="00767B66" w:rsidRPr="00767B66" w:rsidRDefault="00767B66" w:rsidP="00767B66">
      <w:bookmarkStart w:id="0" w:name="_GoBack"/>
      <w:bookmarkEnd w:id="0"/>
    </w:p>
    <w:p w:rsidR="00316186" w:rsidRDefault="00316186" w:rsidP="00316186">
      <w:pPr>
        <w:pStyle w:val="1"/>
      </w:pPr>
      <w:r>
        <w:lastRenderedPageBreak/>
        <w:t>Проверка связи с хост-машиной</w:t>
      </w:r>
    </w:p>
    <w:p w:rsidR="00316186" w:rsidRPr="008107FA" w:rsidRDefault="00767B66" w:rsidP="00316186">
      <w:pPr>
        <w:pStyle w:val="2"/>
      </w:pPr>
      <w:r>
        <w:t>Аналогичным образом проверьте связь с хост-машиной. Используйте адрес адаптера на хост-машин</w:t>
      </w:r>
      <w:r>
        <w:t>е (по умолчанию — 192.168.56.1)</w:t>
      </w:r>
      <w:r w:rsidR="00316186">
        <w:t>.</w:t>
      </w:r>
    </w:p>
    <w:p w:rsidR="00767B66" w:rsidRPr="00316186" w:rsidRDefault="00767B66" w:rsidP="00767B66">
      <w:pPr>
        <w:pStyle w:val="2"/>
        <w:numPr>
          <w:ilvl w:val="0"/>
          <w:numId w:val="0"/>
        </w:numPr>
        <w:rPr>
          <w:color w:val="000000" w:themeColor="text1"/>
        </w:rPr>
      </w:pPr>
      <w:r w:rsidRPr="00316186">
        <w:rPr>
          <w:color w:val="000000" w:themeColor="text1"/>
        </w:rPr>
        <w:t>Использованные команды:</w:t>
      </w:r>
      <w:r w:rsidRPr="00316186">
        <w:t xml:space="preserve"> </w:t>
      </w:r>
      <w:r w:rsidRPr="00316186">
        <w:rPr>
          <w:color w:val="000000" w:themeColor="text1"/>
          <w:lang w:val="en-US"/>
        </w:rPr>
        <w:t>ping</w:t>
      </w:r>
      <w:r w:rsidRPr="00316186">
        <w:rPr>
          <w:color w:val="000000" w:themeColor="text1"/>
        </w:rPr>
        <w:t xml:space="preserve"> -</w:t>
      </w:r>
      <w:r w:rsidRPr="00316186">
        <w:rPr>
          <w:color w:val="000000" w:themeColor="text1"/>
          <w:lang w:val="en-US"/>
        </w:rPr>
        <w:t>c</w:t>
      </w:r>
      <w:r>
        <w:rPr>
          <w:color w:val="000000" w:themeColor="text1"/>
        </w:rPr>
        <w:t xml:space="preserve"> 4 192.168.56.1</w:t>
      </w:r>
    </w:p>
    <w:p w:rsidR="00767B66" w:rsidRDefault="00767B66" w:rsidP="00316186">
      <w:proofErr w:type="spellStart"/>
      <w:r w:rsidRPr="00767B66">
        <w:t>ping</w:t>
      </w:r>
      <w:proofErr w:type="spellEnd"/>
      <w:r w:rsidRPr="00767B66">
        <w:t xml:space="preserve"> -c 4 192.168.56.1: 0% потерь — связь с хост-машиной есть</w:t>
      </w:r>
    </w:p>
    <w:p w:rsidR="00316186" w:rsidRDefault="00767B66" w:rsidP="00316186">
      <w:pPr>
        <w:pStyle w:val="af0"/>
      </w:pPr>
      <w:r>
        <w:pict>
          <v:shape id="_x0000_i1029" type="#_x0000_t75" style="width:399.75pt;height:148.5pt">
            <v:imagedata r:id="rId10" o:title="Снимок экрана 2026-09-30 164830"/>
          </v:shape>
        </w:pict>
      </w:r>
      <w:r w:rsidR="00316186">
        <w:br/>
        <w:t xml:space="preserve">Рисунок </w:t>
      </w:r>
      <w:r>
        <w:t>5</w:t>
      </w:r>
      <w:r w:rsidR="00316186">
        <w:t xml:space="preserve"> — </w:t>
      </w:r>
      <w:r>
        <w:t>Проверка с хост-машиной</w:t>
      </w:r>
    </w:p>
    <w:p w:rsidR="00767B66" w:rsidRDefault="00767B66" w:rsidP="00767B66"/>
    <w:p w:rsidR="00767B66" w:rsidRDefault="00767B66" w:rsidP="00767B66"/>
    <w:p w:rsidR="00767B66" w:rsidRDefault="00767B66" w:rsidP="00767B66"/>
    <w:p w:rsidR="00767B66" w:rsidRDefault="00767B66" w:rsidP="00767B66"/>
    <w:p w:rsidR="00767B66" w:rsidRDefault="00767B66" w:rsidP="00767B66"/>
    <w:p w:rsidR="00767B66" w:rsidRDefault="00767B66" w:rsidP="00767B66"/>
    <w:p w:rsidR="00767B66" w:rsidRDefault="00767B66" w:rsidP="00767B66"/>
    <w:p w:rsidR="00767B66" w:rsidRDefault="00767B66" w:rsidP="00767B66"/>
    <w:p w:rsidR="00767B66" w:rsidRDefault="00767B66" w:rsidP="00767B66"/>
    <w:p w:rsidR="00767B66" w:rsidRDefault="00767B66" w:rsidP="00767B66"/>
    <w:p w:rsidR="00767B66" w:rsidRDefault="00767B66" w:rsidP="00767B66"/>
    <w:p w:rsidR="00767B66" w:rsidRDefault="00767B66" w:rsidP="00767B66"/>
    <w:p w:rsidR="00767B66" w:rsidRDefault="00767B66" w:rsidP="00767B66"/>
    <w:p w:rsidR="00767B66" w:rsidRPr="00767B66" w:rsidRDefault="00767B66" w:rsidP="00767B66"/>
    <w:p w:rsidR="00316186" w:rsidRDefault="00767B66" w:rsidP="00316186">
      <w:pPr>
        <w:pStyle w:val="1"/>
      </w:pPr>
      <w:r>
        <w:lastRenderedPageBreak/>
        <w:t>Проверка связи из хост-машины в гостевую</w:t>
      </w:r>
    </w:p>
    <w:p w:rsidR="00316186" w:rsidRPr="008107FA" w:rsidRDefault="00767B66" w:rsidP="00316186">
      <w:pPr>
        <w:pStyle w:val="2"/>
      </w:pPr>
      <w:r>
        <w:t>Теперь попробуйте выполнить проверку связи из хост-машины в гостевую путем использования командной строки на о</w:t>
      </w:r>
      <w:r>
        <w:t>перационной системе хост-машины</w:t>
      </w:r>
      <w:r w:rsidR="00316186">
        <w:t>.</w:t>
      </w:r>
    </w:p>
    <w:p w:rsidR="00767B66" w:rsidRDefault="00767B66" w:rsidP="00767B66">
      <w:pPr>
        <w:pStyle w:val="2"/>
        <w:numPr>
          <w:ilvl w:val="0"/>
          <w:numId w:val="0"/>
        </w:numPr>
        <w:rPr>
          <w:color w:val="000000" w:themeColor="text1"/>
        </w:rPr>
      </w:pPr>
      <w:r w:rsidRPr="00316186">
        <w:rPr>
          <w:color w:val="000000" w:themeColor="text1"/>
        </w:rPr>
        <w:t>Использованные команды:</w:t>
      </w:r>
      <w:r w:rsidRPr="00316186">
        <w:t xml:space="preserve"> </w:t>
      </w:r>
      <w:r w:rsidRPr="00316186">
        <w:rPr>
          <w:color w:val="000000" w:themeColor="text1"/>
          <w:lang w:val="en-US"/>
        </w:rPr>
        <w:t>ping</w:t>
      </w:r>
      <w:r w:rsidRPr="00316186">
        <w:rPr>
          <w:color w:val="000000" w:themeColor="text1"/>
        </w:rPr>
        <w:t xml:space="preserve"> 192.168.56.10</w:t>
      </w:r>
    </w:p>
    <w:p w:rsidR="00767B66" w:rsidRPr="00767B66" w:rsidRDefault="00767B66" w:rsidP="00767B66">
      <w:proofErr w:type="spellStart"/>
      <w:r w:rsidRPr="00767B66">
        <w:t>ping</w:t>
      </w:r>
      <w:proofErr w:type="spellEnd"/>
      <w:r w:rsidRPr="00767B66">
        <w:t xml:space="preserve"> 192.168.56.10 из командной строки хоста: 0% потерь — обратная связь работает</w:t>
      </w:r>
    </w:p>
    <w:p w:rsidR="00767B66" w:rsidRDefault="00767B66" w:rsidP="00316186"/>
    <w:p w:rsidR="00316186" w:rsidRDefault="00767B66" w:rsidP="00316186">
      <w:pPr>
        <w:pStyle w:val="af0"/>
      </w:pPr>
      <w:r>
        <w:pict>
          <v:shape id="_x0000_i1030" type="#_x0000_t75" style="width:342pt;height:431.25pt">
            <v:imagedata r:id="rId11" o:title="Снимок экрана 2026-09-30 165545"/>
          </v:shape>
        </w:pict>
      </w:r>
      <w:r w:rsidR="00316186">
        <w:br/>
        <w:t xml:space="preserve">Рисунок </w:t>
      </w:r>
      <w:r>
        <w:t>6</w:t>
      </w:r>
      <w:r w:rsidR="00316186">
        <w:t xml:space="preserve"> — </w:t>
      </w:r>
      <w:r>
        <w:t>Проверка из хост-машины в гостевую</w:t>
      </w:r>
    </w:p>
    <w:p w:rsidR="00C5360B" w:rsidRPr="00C5360B" w:rsidRDefault="00C5360B" w:rsidP="00C5360B"/>
    <w:p w:rsidR="00767B66" w:rsidRDefault="00767B66" w:rsidP="00C305C4">
      <w:pPr>
        <w:pStyle w:val="a3"/>
      </w:pPr>
    </w:p>
    <w:p w:rsidR="00767B66" w:rsidRDefault="00767B66" w:rsidP="00C305C4">
      <w:pPr>
        <w:pStyle w:val="a3"/>
      </w:pPr>
    </w:p>
    <w:p w:rsidR="00767B66" w:rsidRDefault="00767B66" w:rsidP="00C305C4">
      <w:pPr>
        <w:pStyle w:val="a3"/>
      </w:pPr>
    </w:p>
    <w:p w:rsidR="00C5360B" w:rsidRDefault="00C305C4" w:rsidP="00C305C4">
      <w:pPr>
        <w:pStyle w:val="a3"/>
      </w:pPr>
      <w:r>
        <w:t>Выводы</w:t>
      </w:r>
    </w:p>
    <w:p w:rsidR="00C305C4" w:rsidRPr="00C305C4" w:rsidRDefault="00C305C4" w:rsidP="00767B66">
      <w:r>
        <w:t xml:space="preserve">В процессе выполнения домашнего задания </w:t>
      </w:r>
      <w:r w:rsidR="00767B66">
        <w:t xml:space="preserve">я создала дополнительный </w:t>
      </w:r>
      <w:proofErr w:type="spellStart"/>
      <w:r w:rsidR="00767B66">
        <w:t>Host-Only</w:t>
      </w:r>
      <w:proofErr w:type="spellEnd"/>
      <w:r w:rsidR="00767B66">
        <w:t xml:space="preserve"> адаптер в </w:t>
      </w:r>
      <w:proofErr w:type="spellStart"/>
      <w:r w:rsidR="00767B66">
        <w:t>VirtualBox</w:t>
      </w:r>
      <w:proofErr w:type="spellEnd"/>
      <w:r w:rsidR="00767B66">
        <w:t xml:space="preserve">, назначила ему IP-адрес и проверила связь между виртуальной машиной и хост-машиной в обоих направлениях. Все проверки прошли успешно. Полученные навыки пригодятся для администрирования </w:t>
      </w:r>
      <w:proofErr w:type="spellStart"/>
      <w:r w:rsidR="00767B66">
        <w:t>Linux</w:t>
      </w:r>
      <w:proofErr w:type="spellEnd"/>
      <w:r w:rsidR="00767B66">
        <w:t>-серверов и диагностики сетевых подключений.</w:t>
      </w:r>
    </w:p>
    <w:p w:rsidR="000003D9" w:rsidRPr="000003D9" w:rsidRDefault="000003D9" w:rsidP="000003D9">
      <w:pPr>
        <w:tabs>
          <w:tab w:val="left" w:pos="2268"/>
        </w:tabs>
      </w:pPr>
    </w:p>
    <w:sectPr w:rsidR="000003D9" w:rsidRPr="000003D9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5B9BD5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BD1"/>
    <w:multiLevelType w:val="hybridMultilevel"/>
    <w:tmpl w:val="EDCEBBE4"/>
    <w:lvl w:ilvl="0" w:tplc="9D50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A4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C2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8C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1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C2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E1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20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0333718"/>
    <w:multiLevelType w:val="hybridMultilevel"/>
    <w:tmpl w:val="7F626EB2"/>
    <w:lvl w:ilvl="0" w:tplc="16A88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85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AA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4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6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C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0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677"/>
    <w:rsid w:val="000003D9"/>
    <w:rsid w:val="002035B3"/>
    <w:rsid w:val="00224446"/>
    <w:rsid w:val="00236ACA"/>
    <w:rsid w:val="002F4368"/>
    <w:rsid w:val="00316186"/>
    <w:rsid w:val="00690677"/>
    <w:rsid w:val="006E7496"/>
    <w:rsid w:val="00767B66"/>
    <w:rsid w:val="008107FA"/>
    <w:rsid w:val="00813C2E"/>
    <w:rsid w:val="0084653A"/>
    <w:rsid w:val="00896D9E"/>
    <w:rsid w:val="00931513"/>
    <w:rsid w:val="009E5330"/>
    <w:rsid w:val="00A17F37"/>
    <w:rsid w:val="00A93468"/>
    <w:rsid w:val="00C305C4"/>
    <w:rsid w:val="00C5360B"/>
    <w:rsid w:val="00C81A8A"/>
    <w:rsid w:val="00D4384B"/>
    <w:rsid w:val="00D53836"/>
    <w:rsid w:val="00DB73D8"/>
    <w:rsid w:val="00DC054B"/>
    <w:rsid w:val="00E9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B089E"/>
  <w15:chartTrackingRefBased/>
  <w15:docId w15:val="{D2A8569F-1EE5-47BD-884C-A1A43BB35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6186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360B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C5360B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0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0B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21">
    <w:name w:val="Заголовок 2 Знак"/>
    <w:basedOn w:val="a0"/>
    <w:link w:val="20"/>
    <w:uiPriority w:val="9"/>
    <w:rsid w:val="00C536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D9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Название Знак"/>
    <w:basedOn w:val="a0"/>
    <w:link w:val="a3"/>
    <w:uiPriority w:val="10"/>
    <w:rsid w:val="000003D9"/>
    <w:rPr>
      <w:rFonts w:ascii="Times New Roman" w:eastAsiaTheme="majorEastAsia" w:hAnsi="Times New Roman" w:cstheme="majorBidi"/>
      <w:b/>
      <w:caps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4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5C4"/>
    <w:rPr>
      <w:rFonts w:ascii="Times New Roman" w:eastAsiaTheme="majorEastAsia" w:hAnsi="Times New Roman" w:cstheme="majorBidi"/>
      <w:smallCaps/>
      <w:spacing w:val="10"/>
      <w:sz w:val="30"/>
      <w:szCs w:val="28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A17F37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A17F37"/>
    <w:rPr>
      <w:rFonts w:ascii="Times New Roman" w:hAnsi="Times New Roman"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0003D9"/>
    <w:pPr>
      <w:ind w:left="720"/>
      <w:contextualSpacing/>
    </w:pPr>
  </w:style>
  <w:style w:type="character" w:styleId="a8">
    <w:name w:val="Intense Emphasis"/>
    <w:basedOn w:val="a0"/>
    <w:uiPriority w:val="21"/>
    <w:rsid w:val="00000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03D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rsid w:val="000003D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Исходный код"/>
    <w:basedOn w:val="a"/>
    <w:link w:val="ae"/>
    <w:qFormat/>
    <w:rsid w:val="000003D9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e">
    <w:name w:val="Исходный код Знак"/>
    <w:basedOn w:val="a0"/>
    <w:link w:val="ad"/>
    <w:rsid w:val="000003D9"/>
    <w:rPr>
      <w:rFonts w:ascii="Consolas" w:hAnsi="Consolas"/>
      <w:sz w:val="20"/>
    </w:rPr>
  </w:style>
  <w:style w:type="table" w:styleId="af">
    <w:name w:val="Table Grid"/>
    <w:basedOn w:val="a1"/>
    <w:uiPriority w:val="39"/>
    <w:rsid w:val="00C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107FA"/>
    <w:pPr>
      <w:keepLines/>
      <w:spacing w:after="300" w:line="264" w:lineRule="auto"/>
      <w:jc w:val="center"/>
    </w:pPr>
    <w:rPr>
      <w:iCs/>
      <w:sz w:val="24"/>
      <w:szCs w:val="18"/>
    </w:rPr>
  </w:style>
  <w:style w:type="paragraph" w:styleId="af1">
    <w:name w:val="Balloon Text"/>
    <w:basedOn w:val="a"/>
    <w:link w:val="af2"/>
    <w:uiPriority w:val="99"/>
    <w:semiHidden/>
    <w:unhideWhenUsed/>
    <w:rsid w:val="00767B6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767B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2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74;&#1089;&#1077;%20&#1076;&#1079;%202&#1086;&#1081;%20&#1082;&#1091;&#1088;&#1089;\&#1043;&#1088;&#1091;&#1087;&#1087;&#1072;_&#1060;&#1048;&#1054;_&#1054;&#1057;_&#1044;&#1047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BA3CC-8A50-4545-9464-B546D0195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Группа_ФИО_ОС_ДЗ_Шаблон.dotx</Template>
  <TotalTime>39</TotalTime>
  <Pages>6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</cp:revision>
  <dcterms:created xsi:type="dcterms:W3CDTF">2026-09-30T13:58:00Z</dcterms:created>
  <dcterms:modified xsi:type="dcterms:W3CDTF">2026-09-30T14:37:00Z</dcterms:modified>
</cp:coreProperties>
</file>