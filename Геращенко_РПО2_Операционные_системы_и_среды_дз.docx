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450F2B">
        <w:t>Использование простых команд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7F463F" w:rsidP="00807845">
            <w:pPr>
              <w:jc w:val="center"/>
            </w:pPr>
            <w:r>
              <w:t>Геращенко Ксения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7F463F" w:rsidP="00807845">
            <w:pPr>
              <w:jc w:val="center"/>
            </w:pPr>
            <w:r>
              <w:t>РПО2/3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450F2B" w:rsidP="00807845">
            <w:pPr>
              <w:jc w:val="center"/>
            </w:pPr>
            <w:r>
              <w:t>18</w:t>
            </w:r>
            <w:r w:rsidR="007F463F">
              <w:t>.09.2026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Default="00450F2B" w:rsidP="00C5360B">
      <w:pPr>
        <w:pStyle w:val="1"/>
      </w:pPr>
      <w:r>
        <w:t>Использование простых команд</w:t>
      </w:r>
    </w:p>
    <w:p w:rsidR="00C5360B" w:rsidRDefault="007F463F" w:rsidP="00C5360B">
      <w:pPr>
        <w:pStyle w:val="20"/>
      </w:pPr>
      <w:r>
        <w:t>Задача</w:t>
      </w:r>
    </w:p>
    <w:p w:rsidR="008107FA" w:rsidRPr="008107FA" w:rsidRDefault="00450F2B" w:rsidP="00A17F37">
      <w:pPr>
        <w:pStyle w:val="2"/>
      </w:pPr>
      <w:r>
        <w:t>Перейдите в каталог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 xml:space="preserve"> и покажите в нем все файлы с расширением .</w:t>
      </w:r>
      <w:proofErr w:type="spellStart"/>
      <w:r>
        <w:t>log</w:t>
      </w:r>
      <w:proofErr w:type="spellEnd"/>
      <w:r>
        <w:t>.</w:t>
      </w:r>
    </w:p>
    <w:p w:rsidR="00C5360B" w:rsidRDefault="007F463F" w:rsidP="00C5360B">
      <w:r>
        <w:t>Я использовала команду</w:t>
      </w:r>
      <w:r w:rsidR="00450F2B">
        <w:t xml:space="preserve">: </w:t>
      </w:r>
      <w:proofErr w:type="spellStart"/>
      <w:r w:rsidR="00450F2B" w:rsidRPr="00450F2B">
        <w:t>ls</w:t>
      </w:r>
      <w:proofErr w:type="spellEnd"/>
      <w:r w:rsidR="00450F2B" w:rsidRPr="00450F2B">
        <w:t xml:space="preserve"> /</w:t>
      </w:r>
      <w:proofErr w:type="spellStart"/>
      <w:r w:rsidR="00450F2B" w:rsidRPr="00450F2B">
        <w:t>var</w:t>
      </w:r>
      <w:proofErr w:type="spellEnd"/>
      <w:r w:rsidR="00450F2B" w:rsidRPr="00450F2B">
        <w:t>/</w:t>
      </w:r>
      <w:proofErr w:type="spellStart"/>
      <w:r w:rsidR="00450F2B" w:rsidRPr="00450F2B">
        <w:t>log</w:t>
      </w:r>
      <w:proofErr w:type="spellEnd"/>
      <w:r w:rsidR="00450F2B" w:rsidRPr="00450F2B">
        <w:t>/*.</w:t>
      </w:r>
      <w:proofErr w:type="spellStart"/>
      <w:r w:rsidR="00450F2B" w:rsidRPr="00450F2B">
        <w:t>log</w:t>
      </w:r>
      <w:proofErr w:type="spellEnd"/>
      <w:r>
        <w:t xml:space="preserve"> </w:t>
      </w:r>
    </w:p>
    <w:p w:rsidR="007F463F" w:rsidRDefault="007F463F" w:rsidP="00C5360B"/>
    <w:p w:rsidR="008107FA" w:rsidRDefault="00450F2B" w:rsidP="008107FA">
      <w:pPr>
        <w:pStyle w:val="af0"/>
      </w:pPr>
      <w:r w:rsidRPr="00450F2B">
        <w:drawing>
          <wp:inline distT="0" distB="0" distL="0" distR="0" wp14:anchorId="24D65033" wp14:editId="4FA190CD">
            <wp:extent cx="6120130" cy="2991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FA">
        <w:br/>
        <w:t xml:space="preserve">Рисунок </w:t>
      </w:r>
      <w:r w:rsidR="008B7D50">
        <w:rPr>
          <w:noProof/>
        </w:rPr>
        <w:fldChar w:fldCharType="begin"/>
      </w:r>
      <w:r w:rsidR="008B7D50">
        <w:rPr>
          <w:noProof/>
        </w:rPr>
        <w:instrText xml:space="preserve"> SEQ Рисунок \* ARABIC </w:instrText>
      </w:r>
      <w:r w:rsidR="008B7D50">
        <w:rPr>
          <w:noProof/>
        </w:rPr>
        <w:fldChar w:fldCharType="separate"/>
      </w:r>
      <w:r w:rsidR="007F463F">
        <w:rPr>
          <w:noProof/>
        </w:rPr>
        <w:t>1</w:t>
      </w:r>
      <w:r w:rsidR="008B7D50">
        <w:rPr>
          <w:noProof/>
        </w:rPr>
        <w:fldChar w:fldCharType="end"/>
      </w:r>
      <w:r w:rsidR="008107FA">
        <w:t xml:space="preserve"> — </w:t>
      </w:r>
      <w:r>
        <w:t>Результат</w:t>
      </w:r>
    </w:p>
    <w:p w:rsidR="00C5360B" w:rsidRDefault="007F463F" w:rsidP="00C5360B">
      <w:pPr>
        <w:pStyle w:val="20"/>
      </w:pPr>
      <w:r>
        <w:lastRenderedPageBreak/>
        <w:t>Задача</w:t>
      </w:r>
    </w:p>
    <w:p w:rsidR="00A17F37" w:rsidRDefault="00450F2B" w:rsidP="00A17F37">
      <w:pPr>
        <w:pStyle w:val="2"/>
      </w:pPr>
      <w:r>
        <w:t>Перейдите в каталог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. Покажите в нем все файлы в отсортированном по размеру порядке.</w:t>
      </w:r>
    </w:p>
    <w:p w:rsidR="00D4384B" w:rsidRPr="007F463F" w:rsidRDefault="00D4384B" w:rsidP="007F463F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 w:rsidR="007F463F">
        <w:t xml:space="preserve"> </w:t>
      </w:r>
      <w:proofErr w:type="spellStart"/>
      <w:r w:rsidR="00450F2B" w:rsidRPr="00450F2B">
        <w:t>ls</w:t>
      </w:r>
      <w:proofErr w:type="spellEnd"/>
      <w:r w:rsidR="00450F2B" w:rsidRPr="00450F2B">
        <w:t xml:space="preserve"> -</w:t>
      </w:r>
      <w:proofErr w:type="spellStart"/>
      <w:r w:rsidR="00450F2B" w:rsidRPr="00450F2B">
        <w:t>lS</w:t>
      </w:r>
      <w:proofErr w:type="spellEnd"/>
      <w:r w:rsidR="00450F2B" w:rsidRPr="00450F2B">
        <w:t xml:space="preserve"> /</w:t>
      </w:r>
      <w:proofErr w:type="spellStart"/>
      <w:r w:rsidR="00450F2B" w:rsidRPr="00450F2B">
        <w:t>usr</w:t>
      </w:r>
      <w:proofErr w:type="spellEnd"/>
      <w:r w:rsidR="00450F2B" w:rsidRPr="00450F2B">
        <w:t>/</w:t>
      </w:r>
      <w:proofErr w:type="spellStart"/>
      <w:r w:rsidR="00450F2B" w:rsidRPr="00450F2B">
        <w:t>bin</w:t>
      </w:r>
      <w:proofErr w:type="spellEnd"/>
    </w:p>
    <w:p w:rsidR="007F463F" w:rsidRPr="007F463F" w:rsidRDefault="007F463F" w:rsidP="00D4384B">
      <w:pPr>
        <w:pStyle w:val="ad"/>
      </w:pPr>
    </w:p>
    <w:p w:rsidR="00A17F37" w:rsidRDefault="00450F2B" w:rsidP="00A17F37">
      <w:pPr>
        <w:pStyle w:val="af0"/>
      </w:pPr>
      <w:r w:rsidRPr="00450F2B">
        <w:drawing>
          <wp:inline distT="0" distB="0" distL="0" distR="0" wp14:anchorId="6673EDF3" wp14:editId="74C4D658">
            <wp:extent cx="5469148" cy="69797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295" cy="69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F37" w:rsidRPr="00DB73D8">
        <w:br/>
      </w:r>
      <w:r>
        <w:t>Рисунок 2</w:t>
      </w:r>
      <w:r w:rsidR="00A17F37">
        <w:t xml:space="preserve"> — </w:t>
      </w:r>
      <w:r>
        <w:t>Результат</w:t>
      </w:r>
    </w:p>
    <w:p w:rsidR="007F463F" w:rsidRDefault="007F463F" w:rsidP="007F463F">
      <w:pPr>
        <w:pStyle w:val="20"/>
        <w:numPr>
          <w:ilvl w:val="0"/>
          <w:numId w:val="0"/>
        </w:numPr>
      </w:pPr>
      <w:r>
        <w:lastRenderedPageBreak/>
        <w:t>1.3</w:t>
      </w:r>
      <w:r>
        <w:tab/>
        <w:t xml:space="preserve"> Задача</w:t>
      </w:r>
    </w:p>
    <w:p w:rsidR="007F463F" w:rsidRDefault="00450F2B" w:rsidP="007F463F">
      <w:pPr>
        <w:pStyle w:val="2"/>
      </w:pPr>
      <w:r>
        <w:t>Отобразите содержи</w:t>
      </w:r>
      <w:r>
        <w:t>мое файла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</w:t>
      </w:r>
      <w:proofErr w:type="spellEnd"/>
      <w:r w:rsidR="007F463F">
        <w:t>.</w:t>
      </w:r>
    </w:p>
    <w:p w:rsidR="007F463F" w:rsidRPr="007F463F" w:rsidRDefault="007F463F" w:rsidP="007F463F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>
        <w:t xml:space="preserve"> </w:t>
      </w:r>
      <w:proofErr w:type="spellStart"/>
      <w:r w:rsidR="005F7D32" w:rsidRPr="005F7D32">
        <w:t>cat</w:t>
      </w:r>
      <w:proofErr w:type="spellEnd"/>
      <w:r w:rsidR="005F7D32" w:rsidRPr="005F7D32">
        <w:t xml:space="preserve"> /</w:t>
      </w:r>
      <w:proofErr w:type="spellStart"/>
      <w:r w:rsidR="005F7D32" w:rsidRPr="005F7D32">
        <w:t>etc</w:t>
      </w:r>
      <w:proofErr w:type="spellEnd"/>
      <w:r w:rsidR="005F7D32" w:rsidRPr="005F7D32">
        <w:t>/</w:t>
      </w:r>
      <w:proofErr w:type="spellStart"/>
      <w:r w:rsidR="005F7D32" w:rsidRPr="005F7D32">
        <w:t>apt</w:t>
      </w:r>
      <w:proofErr w:type="spellEnd"/>
      <w:r w:rsidR="005F7D32" w:rsidRPr="005F7D32">
        <w:t>/</w:t>
      </w:r>
      <w:proofErr w:type="spellStart"/>
      <w:r w:rsidR="005F7D32" w:rsidRPr="005F7D32">
        <w:t>sources.list</w:t>
      </w:r>
      <w:proofErr w:type="spellEnd"/>
    </w:p>
    <w:p w:rsidR="007F463F" w:rsidRPr="007F463F" w:rsidRDefault="007F463F" w:rsidP="007F463F">
      <w:pPr>
        <w:pStyle w:val="ad"/>
        <w:jc w:val="center"/>
      </w:pPr>
    </w:p>
    <w:p w:rsidR="007F463F" w:rsidRDefault="005F7D32" w:rsidP="007F463F">
      <w:pPr>
        <w:pStyle w:val="af0"/>
      </w:pPr>
      <w:r w:rsidRPr="005F7D32">
        <w:drawing>
          <wp:inline distT="0" distB="0" distL="0" distR="0" wp14:anchorId="068C80BE" wp14:editId="740CCFAA">
            <wp:extent cx="6120130" cy="9645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63F" w:rsidRPr="00DB73D8">
        <w:br/>
      </w:r>
      <w:r w:rsidR="00450F2B">
        <w:t>Рисунок 3 — Результат</w:t>
      </w:r>
    </w:p>
    <w:p w:rsidR="007F463F" w:rsidRDefault="007F463F" w:rsidP="007F463F"/>
    <w:p w:rsidR="007F463F" w:rsidRDefault="007F463F" w:rsidP="007F463F">
      <w:pPr>
        <w:pStyle w:val="20"/>
        <w:numPr>
          <w:ilvl w:val="0"/>
          <w:numId w:val="0"/>
        </w:numPr>
      </w:pPr>
      <w:r>
        <w:t>1.4</w:t>
      </w:r>
      <w:r>
        <w:tab/>
        <w:t xml:space="preserve"> Задача</w:t>
      </w:r>
    </w:p>
    <w:p w:rsidR="007F463F" w:rsidRDefault="00450F2B" w:rsidP="007F463F">
      <w:pPr>
        <w:pStyle w:val="2"/>
      </w:pPr>
      <w:r>
        <w:t>В файле/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найдите вс</w:t>
      </w:r>
      <w:r>
        <w:t xml:space="preserve">е строки, содержащие слово </w:t>
      </w:r>
      <w:proofErr w:type="spellStart"/>
      <w:r>
        <w:t>root</w:t>
      </w:r>
      <w:proofErr w:type="spellEnd"/>
      <w:r w:rsidR="007F463F">
        <w:t>.</w:t>
      </w:r>
    </w:p>
    <w:p w:rsidR="007F463F" w:rsidRDefault="007F463F" w:rsidP="007F463F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 w:rsidR="005F7D32" w:rsidRPr="005F7D32">
        <w:t xml:space="preserve"> </w:t>
      </w:r>
      <w:proofErr w:type="spellStart"/>
      <w:r w:rsidR="005F7D32" w:rsidRPr="005F7D32">
        <w:t>grep</w:t>
      </w:r>
      <w:proofErr w:type="spellEnd"/>
      <w:r w:rsidR="005F7D32" w:rsidRPr="005F7D32">
        <w:t xml:space="preserve"> </w:t>
      </w:r>
      <w:proofErr w:type="spellStart"/>
      <w:r w:rsidR="005F7D32" w:rsidRPr="005F7D32">
        <w:t>root</w:t>
      </w:r>
      <w:proofErr w:type="spellEnd"/>
      <w:r w:rsidR="005F7D32" w:rsidRPr="005F7D32">
        <w:t xml:space="preserve"> /</w:t>
      </w:r>
      <w:proofErr w:type="spellStart"/>
      <w:r w:rsidR="005F7D32" w:rsidRPr="005F7D32">
        <w:t>etc</w:t>
      </w:r>
      <w:proofErr w:type="spellEnd"/>
      <w:r w:rsidR="005F7D32" w:rsidRPr="005F7D32">
        <w:t>/</w:t>
      </w:r>
      <w:proofErr w:type="spellStart"/>
      <w:r w:rsidR="005F7D32" w:rsidRPr="005F7D32">
        <w:t>passwd</w:t>
      </w:r>
      <w:proofErr w:type="spellEnd"/>
    </w:p>
    <w:p w:rsidR="007F463F" w:rsidRDefault="007F463F" w:rsidP="007F463F"/>
    <w:p w:rsidR="007F463F" w:rsidRDefault="005F7D32" w:rsidP="007F463F">
      <w:pPr>
        <w:pStyle w:val="af0"/>
      </w:pPr>
      <w:r w:rsidRPr="005F7D32">
        <w:drawing>
          <wp:inline distT="0" distB="0" distL="0" distR="0" wp14:anchorId="30B198BA" wp14:editId="24C6FCD5">
            <wp:extent cx="3543795" cy="6192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63F" w:rsidRPr="00DB73D8">
        <w:br/>
      </w:r>
      <w:r w:rsidR="00450F2B">
        <w:t>Рисунок 4</w:t>
      </w:r>
      <w:r w:rsidR="007F463F">
        <w:t xml:space="preserve"> — </w:t>
      </w:r>
      <w:r w:rsidR="00450F2B">
        <w:t>Результат</w:t>
      </w:r>
    </w:p>
    <w:p w:rsidR="001E376F" w:rsidRDefault="001E376F" w:rsidP="001E376F"/>
    <w:p w:rsidR="005F7D32" w:rsidRDefault="005F7D32" w:rsidP="001E376F"/>
    <w:p w:rsidR="005F7D32" w:rsidRDefault="005F7D32" w:rsidP="001E376F"/>
    <w:p w:rsidR="005F7D32" w:rsidRDefault="005F7D32" w:rsidP="001E376F"/>
    <w:p w:rsidR="005F7D32" w:rsidRDefault="005F7D32" w:rsidP="001E376F"/>
    <w:p w:rsidR="005F7D32" w:rsidRDefault="005F7D32" w:rsidP="001E376F"/>
    <w:p w:rsidR="005F7D32" w:rsidRDefault="005F7D32" w:rsidP="001E376F"/>
    <w:p w:rsidR="005F7D32" w:rsidRDefault="005F7D32" w:rsidP="001E376F"/>
    <w:p w:rsidR="005F7D32" w:rsidRDefault="005F7D32" w:rsidP="001E376F"/>
    <w:p w:rsidR="005F7D32" w:rsidRDefault="005F7D32" w:rsidP="001E376F"/>
    <w:p w:rsidR="005F7D32" w:rsidRDefault="005F7D32" w:rsidP="001E376F"/>
    <w:p w:rsidR="001E376F" w:rsidRDefault="001E376F" w:rsidP="001E376F">
      <w:pPr>
        <w:pStyle w:val="20"/>
        <w:numPr>
          <w:ilvl w:val="0"/>
          <w:numId w:val="0"/>
        </w:numPr>
      </w:pPr>
      <w:r>
        <w:lastRenderedPageBreak/>
        <w:t>1.5</w:t>
      </w:r>
      <w:r>
        <w:tab/>
        <w:t xml:space="preserve"> Задача</w:t>
      </w:r>
    </w:p>
    <w:p w:rsidR="001E376F" w:rsidRDefault="00450F2B" w:rsidP="001E376F">
      <w:pPr>
        <w:pStyle w:val="2"/>
      </w:pPr>
      <w:r>
        <w:t>В файле 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выведите все строки, в которых нет комментариев (комм</w:t>
      </w:r>
      <w:r>
        <w:t>ентарии начинаются с символа #)</w:t>
      </w:r>
      <w:r w:rsidR="001E376F">
        <w:t>.</w:t>
      </w:r>
    </w:p>
    <w:p w:rsidR="001E376F" w:rsidRPr="001E376F" w:rsidRDefault="001E376F" w:rsidP="001E376F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>
        <w:t xml:space="preserve"> </w:t>
      </w:r>
      <w:proofErr w:type="spellStart"/>
      <w:r w:rsidR="005F7D32" w:rsidRPr="005F7D32">
        <w:t>grep</w:t>
      </w:r>
      <w:proofErr w:type="spellEnd"/>
      <w:r w:rsidR="005F7D32" w:rsidRPr="005F7D32">
        <w:t xml:space="preserve"> -v '^#' /</w:t>
      </w:r>
      <w:proofErr w:type="spellStart"/>
      <w:r w:rsidR="005F7D32" w:rsidRPr="005F7D32">
        <w:t>etc</w:t>
      </w:r>
      <w:proofErr w:type="spellEnd"/>
      <w:r w:rsidR="005F7D32" w:rsidRPr="005F7D32">
        <w:t>/</w:t>
      </w:r>
      <w:proofErr w:type="spellStart"/>
      <w:r w:rsidR="005F7D32" w:rsidRPr="005F7D32">
        <w:t>services</w:t>
      </w:r>
      <w:proofErr w:type="spellEnd"/>
    </w:p>
    <w:p w:rsidR="005F7D32" w:rsidRDefault="005F7D32" w:rsidP="005F7D32">
      <w:pPr>
        <w:pStyle w:val="af0"/>
      </w:pPr>
      <w:r w:rsidRPr="005F7D32">
        <w:drawing>
          <wp:inline distT="0" distB="0" distL="0" distR="0" wp14:anchorId="0EA9E6F6" wp14:editId="4D240F5E">
            <wp:extent cx="5615797" cy="7166288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053" cy="71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76F" w:rsidRPr="00DB73D8">
        <w:br/>
      </w:r>
      <w:r w:rsidR="00450F2B">
        <w:t>Рисунок 5</w:t>
      </w:r>
      <w:r w:rsidR="001E376F">
        <w:t xml:space="preserve"> — </w:t>
      </w:r>
      <w:r w:rsidR="00450F2B">
        <w:t>Результат</w:t>
      </w:r>
    </w:p>
    <w:p w:rsidR="001E376F" w:rsidRDefault="001E376F" w:rsidP="001E376F">
      <w:pPr>
        <w:pStyle w:val="20"/>
        <w:numPr>
          <w:ilvl w:val="0"/>
          <w:numId w:val="0"/>
        </w:numPr>
      </w:pPr>
      <w:r>
        <w:lastRenderedPageBreak/>
        <w:t>1.6</w:t>
      </w:r>
      <w:r>
        <w:tab/>
        <w:t xml:space="preserve"> Задача</w:t>
      </w:r>
    </w:p>
    <w:p w:rsidR="001E376F" w:rsidRDefault="00450F2B" w:rsidP="001E376F">
      <w:pPr>
        <w:pStyle w:val="2"/>
      </w:pPr>
      <w:r>
        <w:t xml:space="preserve">Найдите все файлы и директории с </w:t>
      </w:r>
      <w:proofErr w:type="gramStart"/>
      <w:r>
        <w:t>расширением .</w:t>
      </w:r>
      <w:proofErr w:type="spellStart"/>
      <w:r>
        <w:t>conf</w:t>
      </w:r>
      <w:proofErr w:type="spellEnd"/>
      <w:proofErr w:type="gramEnd"/>
      <w:r>
        <w:t xml:space="preserve"> или .</w:t>
      </w:r>
      <w:proofErr w:type="spellStart"/>
      <w:r>
        <w:t>conf.d</w:t>
      </w:r>
      <w:proofErr w:type="spellEnd"/>
      <w:r>
        <w:t xml:space="preserve"> в каталоге </w:t>
      </w:r>
      <w:r>
        <w:t>/</w:t>
      </w:r>
      <w:proofErr w:type="spellStart"/>
      <w:r>
        <w:t>etc</w:t>
      </w:r>
      <w:proofErr w:type="spellEnd"/>
      <w:r>
        <w:t xml:space="preserve"> (используйте одну команду)</w:t>
      </w:r>
    </w:p>
    <w:p w:rsidR="001E376F" w:rsidRPr="001E376F" w:rsidRDefault="001E376F" w:rsidP="001E376F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>
        <w:t xml:space="preserve"> </w:t>
      </w:r>
      <w:proofErr w:type="spellStart"/>
      <w:r w:rsidR="005F7D32" w:rsidRPr="005F7D32">
        <w:t>find</w:t>
      </w:r>
      <w:proofErr w:type="spellEnd"/>
      <w:r w:rsidR="005F7D32" w:rsidRPr="005F7D32">
        <w:t xml:space="preserve"> /</w:t>
      </w:r>
      <w:proofErr w:type="spellStart"/>
      <w:r w:rsidR="005F7D32" w:rsidRPr="005F7D32">
        <w:t>etc</w:t>
      </w:r>
      <w:proofErr w:type="spellEnd"/>
      <w:r w:rsidR="005F7D32" w:rsidRPr="005F7D32">
        <w:t xml:space="preserve"> -</w:t>
      </w:r>
      <w:proofErr w:type="spellStart"/>
      <w:r w:rsidR="005F7D32" w:rsidRPr="005F7D32">
        <w:t>name</w:t>
      </w:r>
      <w:proofErr w:type="spellEnd"/>
      <w:r w:rsidR="005F7D32" w:rsidRPr="005F7D32">
        <w:t xml:space="preserve"> "</w:t>
      </w:r>
      <w:proofErr w:type="gramStart"/>
      <w:r w:rsidR="005F7D32" w:rsidRPr="005F7D32">
        <w:t>*.</w:t>
      </w:r>
      <w:proofErr w:type="spellStart"/>
      <w:r w:rsidR="005F7D32" w:rsidRPr="005F7D32">
        <w:t>conf</w:t>
      </w:r>
      <w:proofErr w:type="spellEnd"/>
      <w:proofErr w:type="gramEnd"/>
      <w:r w:rsidR="005F7D32" w:rsidRPr="005F7D32">
        <w:t>" -o -</w:t>
      </w:r>
      <w:proofErr w:type="spellStart"/>
      <w:r w:rsidR="005F7D32" w:rsidRPr="005F7D32">
        <w:t>name</w:t>
      </w:r>
      <w:proofErr w:type="spellEnd"/>
      <w:r w:rsidR="005F7D32" w:rsidRPr="005F7D32">
        <w:t xml:space="preserve"> "*.</w:t>
      </w:r>
      <w:proofErr w:type="spellStart"/>
      <w:r w:rsidR="005F7D32" w:rsidRPr="005F7D32">
        <w:t>conf.d</w:t>
      </w:r>
      <w:proofErr w:type="spellEnd"/>
      <w:r w:rsidR="005F7D32" w:rsidRPr="005F7D32">
        <w:t>"</w:t>
      </w:r>
    </w:p>
    <w:p w:rsidR="001E376F" w:rsidRDefault="005F7D32" w:rsidP="001E376F">
      <w:pPr>
        <w:pStyle w:val="af0"/>
      </w:pPr>
      <w:r w:rsidRPr="005F7D32">
        <w:drawing>
          <wp:inline distT="0" distB="0" distL="0" distR="0" wp14:anchorId="6DFBB7F9" wp14:editId="1C452C23">
            <wp:extent cx="3148641" cy="711638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8363" cy="713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76F" w:rsidRPr="00DB73D8">
        <w:br/>
      </w:r>
      <w:r w:rsidR="00450F2B">
        <w:t>Рисунок 6</w:t>
      </w:r>
      <w:r w:rsidR="001E376F">
        <w:t xml:space="preserve"> — </w:t>
      </w:r>
      <w:r w:rsidR="00450F2B">
        <w:t>Результат</w:t>
      </w:r>
    </w:p>
    <w:p w:rsidR="001E376F" w:rsidRPr="007F463F" w:rsidRDefault="001E376F" w:rsidP="00450F2B"/>
    <w:p w:rsidR="007F463F" w:rsidRPr="007F463F" w:rsidRDefault="007F463F" w:rsidP="007F463F"/>
    <w:p w:rsidR="001E376F" w:rsidRDefault="001E376F" w:rsidP="001E376F">
      <w:pPr>
        <w:pStyle w:val="20"/>
        <w:numPr>
          <w:ilvl w:val="0"/>
          <w:numId w:val="0"/>
        </w:numPr>
      </w:pPr>
      <w:r>
        <w:t>1.7</w:t>
      </w:r>
      <w:r>
        <w:tab/>
        <w:t xml:space="preserve"> Задача</w:t>
      </w:r>
    </w:p>
    <w:p w:rsidR="001E376F" w:rsidRDefault="00450F2B" w:rsidP="001E376F">
      <w:pPr>
        <w:pStyle w:val="2"/>
      </w:pPr>
      <w:r>
        <w:t xml:space="preserve">Определите сколько в корневом каталоге объектов типа «ссылка» (подсказка: используйте </w:t>
      </w:r>
      <w:proofErr w:type="spellStart"/>
      <w:r>
        <w:t>find</w:t>
      </w:r>
      <w:proofErr w:type="spellEnd"/>
      <w:r>
        <w:t xml:space="preserve"> с типом файла l)</w:t>
      </w:r>
      <w:r w:rsidR="001E376F">
        <w:t>.</w:t>
      </w:r>
    </w:p>
    <w:p w:rsidR="001E376F" w:rsidRPr="001E376F" w:rsidRDefault="001E376F" w:rsidP="001E376F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 w:rsidR="005F7D32">
        <w:t xml:space="preserve"> </w:t>
      </w:r>
      <w:proofErr w:type="spellStart"/>
      <w:r w:rsidR="005F7D32" w:rsidRPr="005F7D32">
        <w:t>find</w:t>
      </w:r>
      <w:proofErr w:type="spellEnd"/>
      <w:r w:rsidR="005F7D32" w:rsidRPr="005F7D32">
        <w:t xml:space="preserve"> / -</w:t>
      </w:r>
      <w:proofErr w:type="spellStart"/>
      <w:r w:rsidR="005F7D32" w:rsidRPr="005F7D32">
        <w:t>maxdepth</w:t>
      </w:r>
      <w:proofErr w:type="spellEnd"/>
      <w:r w:rsidR="005F7D32" w:rsidRPr="005F7D32">
        <w:t xml:space="preserve"> 1 -</w:t>
      </w:r>
      <w:proofErr w:type="spellStart"/>
      <w:r w:rsidR="005F7D32" w:rsidRPr="005F7D32">
        <w:t>type</w:t>
      </w:r>
      <w:proofErr w:type="spellEnd"/>
      <w:r w:rsidR="005F7D32" w:rsidRPr="005F7D32">
        <w:t xml:space="preserve"> l | </w:t>
      </w:r>
      <w:proofErr w:type="spellStart"/>
      <w:r w:rsidR="005F7D32" w:rsidRPr="005F7D32">
        <w:t>wc</w:t>
      </w:r>
      <w:proofErr w:type="spellEnd"/>
      <w:r w:rsidR="005F7D32" w:rsidRPr="005F7D32">
        <w:t xml:space="preserve"> -l</w:t>
      </w:r>
    </w:p>
    <w:p w:rsidR="001E376F" w:rsidRDefault="005F7D32" w:rsidP="001E376F">
      <w:pPr>
        <w:pStyle w:val="af0"/>
      </w:pPr>
      <w:r w:rsidRPr="005F7D32">
        <w:drawing>
          <wp:inline distT="0" distB="0" distL="0" distR="0" wp14:anchorId="265B8582" wp14:editId="69C96156">
            <wp:extent cx="4734586" cy="59063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76F" w:rsidRPr="00DB73D8">
        <w:br/>
      </w:r>
      <w:r w:rsidR="001E376F">
        <w:t xml:space="preserve">Рисунок </w:t>
      </w:r>
      <w:r w:rsidR="00450F2B">
        <w:t>7</w:t>
      </w:r>
      <w:r w:rsidR="001E376F">
        <w:t xml:space="preserve"> — </w:t>
      </w:r>
      <w:r w:rsidR="00450F2B">
        <w:t>Результат</w:t>
      </w:r>
    </w:p>
    <w:p w:rsidR="00450F2B" w:rsidRDefault="00450F2B" w:rsidP="00450F2B">
      <w:pPr>
        <w:pStyle w:val="20"/>
        <w:numPr>
          <w:ilvl w:val="0"/>
          <w:numId w:val="0"/>
        </w:numPr>
      </w:pPr>
      <w:r>
        <w:t>1.8</w:t>
      </w:r>
      <w:r>
        <w:tab/>
        <w:t xml:space="preserve"> Задача</w:t>
      </w:r>
    </w:p>
    <w:p w:rsidR="00450F2B" w:rsidRDefault="00450F2B" w:rsidP="00450F2B">
      <w:pPr>
        <w:pStyle w:val="2"/>
      </w:pPr>
      <w:r>
        <w:t>Найдите в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 xml:space="preserve"> все каталоги на глубине не более 2 уровней.</w:t>
      </w:r>
    </w:p>
    <w:p w:rsidR="00450F2B" w:rsidRPr="001E376F" w:rsidRDefault="00450F2B" w:rsidP="00450F2B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 w:rsidR="005F7D32" w:rsidRPr="005F7D32">
        <w:t xml:space="preserve"> </w:t>
      </w:r>
      <w:proofErr w:type="spellStart"/>
      <w:r w:rsidR="005F7D32" w:rsidRPr="005F7D32">
        <w:t>find</w:t>
      </w:r>
      <w:proofErr w:type="spellEnd"/>
      <w:r w:rsidR="005F7D32" w:rsidRPr="005F7D32">
        <w:t xml:space="preserve"> /</w:t>
      </w:r>
      <w:proofErr w:type="spellStart"/>
      <w:r w:rsidR="005F7D32" w:rsidRPr="005F7D32">
        <w:t>usr</w:t>
      </w:r>
      <w:proofErr w:type="spellEnd"/>
      <w:r w:rsidR="005F7D32" w:rsidRPr="005F7D32">
        <w:t>/</w:t>
      </w:r>
      <w:proofErr w:type="spellStart"/>
      <w:r w:rsidR="005F7D32" w:rsidRPr="005F7D32">
        <w:t>share</w:t>
      </w:r>
      <w:proofErr w:type="spellEnd"/>
      <w:r w:rsidR="005F7D32" w:rsidRPr="005F7D32">
        <w:t xml:space="preserve"> -</w:t>
      </w:r>
      <w:proofErr w:type="spellStart"/>
      <w:r w:rsidR="005F7D32" w:rsidRPr="005F7D32">
        <w:t>maxdepth</w:t>
      </w:r>
      <w:proofErr w:type="spellEnd"/>
      <w:r w:rsidR="005F7D32" w:rsidRPr="005F7D32">
        <w:t xml:space="preserve"> 2 -</w:t>
      </w:r>
      <w:proofErr w:type="spellStart"/>
      <w:r w:rsidR="005F7D32" w:rsidRPr="005F7D32">
        <w:t>type</w:t>
      </w:r>
      <w:proofErr w:type="spellEnd"/>
      <w:r w:rsidR="005F7D32" w:rsidRPr="005F7D32">
        <w:t xml:space="preserve"> d</w:t>
      </w:r>
    </w:p>
    <w:p w:rsidR="00450F2B" w:rsidRDefault="005F7D32" w:rsidP="00450F2B">
      <w:pPr>
        <w:pStyle w:val="af0"/>
      </w:pPr>
      <w:r w:rsidRPr="005F7D32">
        <w:drawing>
          <wp:inline distT="0" distB="0" distL="0" distR="0" wp14:anchorId="305362DF" wp14:editId="3D6C36E8">
            <wp:extent cx="1785668" cy="4694579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95" cy="473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F2B" w:rsidRPr="00DB73D8">
        <w:br/>
      </w:r>
      <w:r w:rsidR="00450F2B">
        <w:t xml:space="preserve">Рисунок </w:t>
      </w:r>
      <w:r w:rsidR="00450F2B">
        <w:t>8</w:t>
      </w:r>
      <w:r w:rsidR="00450F2B">
        <w:t xml:space="preserve"> — Результат</w:t>
      </w:r>
    </w:p>
    <w:p w:rsidR="00450F2B" w:rsidRDefault="00450F2B" w:rsidP="00450F2B"/>
    <w:p w:rsidR="00450F2B" w:rsidRDefault="00450F2B" w:rsidP="00450F2B">
      <w:pPr>
        <w:pStyle w:val="20"/>
        <w:numPr>
          <w:ilvl w:val="0"/>
          <w:numId w:val="0"/>
        </w:numPr>
      </w:pPr>
      <w:r>
        <w:lastRenderedPageBreak/>
        <w:t>1.9</w:t>
      </w:r>
      <w:r>
        <w:tab/>
        <w:t xml:space="preserve"> Задача</w:t>
      </w:r>
    </w:p>
    <w:p w:rsidR="00450F2B" w:rsidRDefault="00450F2B" w:rsidP="00450F2B">
      <w:pPr>
        <w:pStyle w:val="2"/>
      </w:pPr>
      <w:r>
        <w:t>Найдите в /</w:t>
      </w:r>
      <w:proofErr w:type="spellStart"/>
      <w:r>
        <w:t>var</w:t>
      </w:r>
      <w:proofErr w:type="spellEnd"/>
      <w:r>
        <w:t xml:space="preserve"> все файлы, принадлежащие пользователю </w:t>
      </w:r>
      <w:proofErr w:type="spellStart"/>
      <w:r>
        <w:t>root</w:t>
      </w:r>
      <w:proofErr w:type="spellEnd"/>
      <w:r>
        <w:t>.</w:t>
      </w:r>
    </w:p>
    <w:p w:rsidR="00450F2B" w:rsidRPr="001E376F" w:rsidRDefault="00450F2B" w:rsidP="00450F2B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 w:rsidR="005F7D32" w:rsidRPr="005F7D32">
        <w:t xml:space="preserve"> </w:t>
      </w:r>
      <w:proofErr w:type="spellStart"/>
      <w:r w:rsidR="005F7D32" w:rsidRPr="005F7D32">
        <w:t>find</w:t>
      </w:r>
      <w:proofErr w:type="spellEnd"/>
      <w:r w:rsidR="005F7D32" w:rsidRPr="005F7D32">
        <w:t xml:space="preserve"> /</w:t>
      </w:r>
      <w:proofErr w:type="spellStart"/>
      <w:r w:rsidR="005F7D32" w:rsidRPr="005F7D32">
        <w:t>var</w:t>
      </w:r>
      <w:proofErr w:type="spellEnd"/>
      <w:r w:rsidR="005F7D32" w:rsidRPr="005F7D32">
        <w:t xml:space="preserve"> -</w:t>
      </w:r>
      <w:proofErr w:type="spellStart"/>
      <w:r w:rsidR="005F7D32" w:rsidRPr="005F7D32">
        <w:t>user</w:t>
      </w:r>
      <w:proofErr w:type="spellEnd"/>
      <w:r w:rsidR="005F7D32" w:rsidRPr="005F7D32">
        <w:t xml:space="preserve"> </w:t>
      </w:r>
      <w:proofErr w:type="spellStart"/>
      <w:r w:rsidR="005F7D32" w:rsidRPr="005F7D32">
        <w:t>root</w:t>
      </w:r>
      <w:proofErr w:type="spellEnd"/>
      <w:r w:rsidR="005F7D32" w:rsidRPr="005F7D32">
        <w:t xml:space="preserve"> -</w:t>
      </w:r>
      <w:proofErr w:type="spellStart"/>
      <w:r w:rsidR="005F7D32" w:rsidRPr="005F7D32">
        <w:t>type</w:t>
      </w:r>
      <w:proofErr w:type="spellEnd"/>
      <w:r w:rsidR="005F7D32" w:rsidRPr="005F7D32">
        <w:t xml:space="preserve"> f</w:t>
      </w:r>
    </w:p>
    <w:p w:rsidR="00450F2B" w:rsidRDefault="005F7D32" w:rsidP="00450F2B">
      <w:pPr>
        <w:pStyle w:val="af0"/>
      </w:pPr>
      <w:r w:rsidRPr="005F7D32">
        <w:drawing>
          <wp:inline distT="0" distB="0" distL="0" distR="0" wp14:anchorId="2B02D10A" wp14:editId="1E866988">
            <wp:extent cx="6120130" cy="65627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F2B" w:rsidRPr="00DB73D8">
        <w:br/>
      </w:r>
      <w:r w:rsidR="00450F2B">
        <w:t xml:space="preserve">Рисунок </w:t>
      </w:r>
      <w:r w:rsidR="00450F2B">
        <w:t>9</w:t>
      </w:r>
      <w:r w:rsidR="00450F2B">
        <w:t xml:space="preserve"> — Результат</w:t>
      </w:r>
    </w:p>
    <w:p w:rsidR="00450F2B" w:rsidRDefault="00450F2B" w:rsidP="00450F2B"/>
    <w:p w:rsidR="00450F2B" w:rsidRDefault="00450F2B" w:rsidP="005F7D32">
      <w:pPr>
        <w:pStyle w:val="20"/>
        <w:numPr>
          <w:ilvl w:val="1"/>
          <w:numId w:val="6"/>
        </w:numPr>
      </w:pPr>
      <w:r>
        <w:lastRenderedPageBreak/>
        <w:t xml:space="preserve"> Задача</w:t>
      </w:r>
    </w:p>
    <w:p w:rsidR="00450F2B" w:rsidRDefault="005F7D32" w:rsidP="005F7D32">
      <w:pPr>
        <w:pStyle w:val="2"/>
        <w:numPr>
          <w:ilvl w:val="0"/>
          <w:numId w:val="0"/>
        </w:numPr>
        <w:ind w:left="426" w:hanging="426"/>
      </w:pPr>
      <w:r w:rsidRPr="005F7D32">
        <w:rPr>
          <w:color w:val="FF0000"/>
        </w:rPr>
        <w:t>☼</w:t>
      </w:r>
      <w:r>
        <w:t xml:space="preserve">   </w:t>
      </w:r>
      <w:r w:rsidR="00450F2B">
        <w:t>Найдите все файлы в /</w:t>
      </w:r>
      <w:proofErr w:type="spellStart"/>
      <w:r w:rsidR="00450F2B">
        <w:t>etc</w:t>
      </w:r>
      <w:proofErr w:type="spellEnd"/>
      <w:r w:rsidR="00450F2B">
        <w:t xml:space="preserve"> в пределах 2 каталогов, внутри которых упоминается пользователь </w:t>
      </w:r>
      <w:proofErr w:type="spellStart"/>
      <w:r w:rsidR="00450F2B">
        <w:t>root</w:t>
      </w:r>
      <w:proofErr w:type="spellEnd"/>
      <w:r w:rsidR="00450F2B">
        <w:t xml:space="preserve"> (используйте -</w:t>
      </w:r>
      <w:proofErr w:type="spellStart"/>
      <w:r w:rsidR="00450F2B">
        <w:t>exec</w:t>
      </w:r>
      <w:proofErr w:type="spellEnd"/>
      <w:r w:rsidR="00450F2B">
        <w:t xml:space="preserve"> с командой </w:t>
      </w:r>
      <w:proofErr w:type="spellStart"/>
      <w:r w:rsidR="00450F2B">
        <w:t>grep</w:t>
      </w:r>
      <w:proofErr w:type="spellEnd"/>
      <w:r w:rsidR="00450F2B">
        <w:t>).</w:t>
      </w:r>
    </w:p>
    <w:p w:rsidR="00450F2B" w:rsidRPr="001E376F" w:rsidRDefault="00450F2B" w:rsidP="00450F2B">
      <w:r>
        <w:t>Использованные</w:t>
      </w:r>
      <w:r w:rsidRPr="007F463F">
        <w:t xml:space="preserve"> </w:t>
      </w:r>
      <w:r>
        <w:t>команды</w:t>
      </w:r>
      <w:r w:rsidRPr="007F463F">
        <w:t>:</w:t>
      </w:r>
      <w:r w:rsidR="005F7D32" w:rsidRPr="005F7D32">
        <w:t xml:space="preserve"> </w:t>
      </w:r>
      <w:proofErr w:type="spellStart"/>
      <w:r w:rsidR="005F7D32" w:rsidRPr="005F7D32">
        <w:t>find</w:t>
      </w:r>
      <w:proofErr w:type="spellEnd"/>
      <w:r w:rsidR="005F7D32" w:rsidRPr="005F7D32">
        <w:t xml:space="preserve"> /</w:t>
      </w:r>
      <w:proofErr w:type="spellStart"/>
      <w:r w:rsidR="005F7D32" w:rsidRPr="005F7D32">
        <w:t>etc</w:t>
      </w:r>
      <w:proofErr w:type="spellEnd"/>
      <w:r w:rsidR="005F7D32" w:rsidRPr="005F7D32">
        <w:t xml:space="preserve"> -</w:t>
      </w:r>
      <w:proofErr w:type="spellStart"/>
      <w:r w:rsidR="005F7D32" w:rsidRPr="005F7D32">
        <w:t>maxdepth</w:t>
      </w:r>
      <w:proofErr w:type="spellEnd"/>
      <w:r w:rsidR="005F7D32" w:rsidRPr="005F7D32">
        <w:t xml:space="preserve"> 2 -</w:t>
      </w:r>
      <w:proofErr w:type="spellStart"/>
      <w:r w:rsidR="005F7D32" w:rsidRPr="005F7D32">
        <w:t>type</w:t>
      </w:r>
      <w:proofErr w:type="spellEnd"/>
      <w:r w:rsidR="005F7D32" w:rsidRPr="005F7D32">
        <w:t xml:space="preserve"> f -</w:t>
      </w:r>
      <w:proofErr w:type="spellStart"/>
      <w:r w:rsidR="005F7D32" w:rsidRPr="005F7D32">
        <w:t>exec</w:t>
      </w:r>
      <w:proofErr w:type="spellEnd"/>
      <w:r w:rsidR="005F7D32" w:rsidRPr="005F7D32">
        <w:t xml:space="preserve"> </w:t>
      </w:r>
      <w:proofErr w:type="spellStart"/>
      <w:r w:rsidR="005F7D32" w:rsidRPr="005F7D32">
        <w:t>grep</w:t>
      </w:r>
      <w:proofErr w:type="spellEnd"/>
      <w:r w:rsidR="005F7D32" w:rsidRPr="005F7D32">
        <w:t xml:space="preserve"> -l "</w:t>
      </w:r>
      <w:proofErr w:type="spellStart"/>
      <w:r w:rsidR="005F7D32" w:rsidRPr="005F7D32">
        <w:t>root</w:t>
      </w:r>
      <w:proofErr w:type="spellEnd"/>
      <w:r w:rsidR="005F7D32" w:rsidRPr="005F7D32">
        <w:t>" {} \;</w:t>
      </w:r>
    </w:p>
    <w:p w:rsidR="00450F2B" w:rsidRDefault="005F7D32" w:rsidP="00450F2B">
      <w:pPr>
        <w:pStyle w:val="af0"/>
      </w:pPr>
      <w:r w:rsidRPr="005F7D32">
        <w:drawing>
          <wp:inline distT="0" distB="0" distL="0" distR="0" wp14:anchorId="58F9738D" wp14:editId="63948F29">
            <wp:extent cx="4218317" cy="7291921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2862" cy="729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F2B" w:rsidRPr="00DB73D8">
        <w:br/>
      </w:r>
      <w:r w:rsidR="00450F2B">
        <w:t xml:space="preserve">Рисунок </w:t>
      </w:r>
      <w:r w:rsidR="00450F2B">
        <w:t>10</w:t>
      </w:r>
      <w:r w:rsidR="00450F2B">
        <w:t xml:space="preserve"> — Результат</w:t>
      </w:r>
    </w:p>
    <w:p w:rsidR="00450F2B" w:rsidRPr="00450F2B" w:rsidRDefault="00450F2B" w:rsidP="00450F2B"/>
    <w:p w:rsidR="007F463F" w:rsidRPr="007F463F" w:rsidRDefault="007F463F" w:rsidP="007F463F"/>
    <w:p w:rsidR="00C5360B" w:rsidRPr="00C5360B" w:rsidRDefault="00C5360B" w:rsidP="00C5360B"/>
    <w:p w:rsidR="00C5360B" w:rsidRDefault="00C305C4" w:rsidP="00C305C4">
      <w:pPr>
        <w:pStyle w:val="a3"/>
      </w:pPr>
      <w:r>
        <w:t>Выводы</w:t>
      </w:r>
    </w:p>
    <w:p w:rsidR="000003D9" w:rsidRPr="000003D9" w:rsidRDefault="001E376F" w:rsidP="005F7D32">
      <w:pPr>
        <w:tabs>
          <w:tab w:val="left" w:pos="2268"/>
        </w:tabs>
      </w:pPr>
      <w:r w:rsidRPr="001E376F">
        <w:t>В процессе выполнения д</w:t>
      </w:r>
      <w:r w:rsidR="005F7D32">
        <w:t>омашнего задания я</w:t>
      </w:r>
      <w:r w:rsidR="005F7D32">
        <w:t xml:space="preserve"> освоила основные команды </w:t>
      </w:r>
      <w:proofErr w:type="spellStart"/>
      <w:r w:rsidR="005F7D32">
        <w:t>cd</w:t>
      </w:r>
      <w:proofErr w:type="spellEnd"/>
      <w:r w:rsidR="005F7D32">
        <w:t xml:space="preserve">, </w:t>
      </w:r>
      <w:proofErr w:type="spellStart"/>
      <w:r w:rsidR="005F7D32">
        <w:t>ls</w:t>
      </w:r>
      <w:proofErr w:type="spellEnd"/>
      <w:r w:rsidR="005F7D32">
        <w:t xml:space="preserve">, </w:t>
      </w:r>
      <w:proofErr w:type="spellStart"/>
      <w:r w:rsidR="005F7D32">
        <w:t>cat</w:t>
      </w:r>
      <w:proofErr w:type="spellEnd"/>
      <w:r w:rsidR="005F7D32">
        <w:t xml:space="preserve">, </w:t>
      </w:r>
      <w:proofErr w:type="spellStart"/>
      <w:r w:rsidR="005F7D32">
        <w:t>grep</w:t>
      </w:r>
      <w:proofErr w:type="spellEnd"/>
      <w:r w:rsidR="005F7D32">
        <w:t xml:space="preserve">, </w:t>
      </w:r>
      <w:proofErr w:type="spellStart"/>
      <w:r w:rsidR="005F7D32">
        <w:t>find</w:t>
      </w:r>
      <w:proofErr w:type="spellEnd"/>
      <w:r w:rsidR="005F7D32">
        <w:t xml:space="preserve">, </w:t>
      </w:r>
      <w:proofErr w:type="spellStart"/>
      <w:r w:rsidR="005F7D32">
        <w:t>wc</w:t>
      </w:r>
      <w:proofErr w:type="spellEnd"/>
      <w:r w:rsidR="005F7D32">
        <w:t xml:space="preserve"> для работы с файлами и каталогами: просмотр, сортировку по размеру, поиск по ш</w:t>
      </w:r>
      <w:r w:rsidR="008B7D50">
        <w:t>аблону, владельцу и типу, подсче</w:t>
      </w:r>
      <w:r w:rsidR="005F7D32">
        <w:t>т объе</w:t>
      </w:r>
      <w:r w:rsidR="008B7D50">
        <w:t xml:space="preserve">ктов и выполнение команд через </w:t>
      </w:r>
      <w:r w:rsidR="005F7D32">
        <w:t>-</w:t>
      </w:r>
      <w:proofErr w:type="spellStart"/>
      <w:r w:rsidR="005F7D32">
        <w:t>exec</w:t>
      </w:r>
      <w:proofErr w:type="spellEnd"/>
      <w:r w:rsidR="005F7D32">
        <w:t>.</w:t>
      </w:r>
      <w:bookmarkStart w:id="0" w:name="_GoBack"/>
      <w:bookmarkEnd w:id="0"/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36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3F958FD"/>
    <w:multiLevelType w:val="hybridMultilevel"/>
    <w:tmpl w:val="719CE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F4A5B"/>
    <w:multiLevelType w:val="multilevel"/>
    <w:tmpl w:val="926A5B5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63F"/>
    <w:rsid w:val="000003D9"/>
    <w:rsid w:val="001E376F"/>
    <w:rsid w:val="002035B3"/>
    <w:rsid w:val="00224446"/>
    <w:rsid w:val="00236ACA"/>
    <w:rsid w:val="002F4368"/>
    <w:rsid w:val="00450F2B"/>
    <w:rsid w:val="005F7D32"/>
    <w:rsid w:val="006E7496"/>
    <w:rsid w:val="007F463F"/>
    <w:rsid w:val="008107FA"/>
    <w:rsid w:val="00813C2E"/>
    <w:rsid w:val="0084653A"/>
    <w:rsid w:val="00896D9E"/>
    <w:rsid w:val="008B7D50"/>
    <w:rsid w:val="00931513"/>
    <w:rsid w:val="009E5330"/>
    <w:rsid w:val="00A17F37"/>
    <w:rsid w:val="00A93468"/>
    <w:rsid w:val="00C305C4"/>
    <w:rsid w:val="00C5360B"/>
    <w:rsid w:val="00C81A8A"/>
    <w:rsid w:val="00D4384B"/>
    <w:rsid w:val="00D53836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0EAF1A-52ED-4244-A910-79EA166B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376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Название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&#1043;&#1088;&#1091;&#1087;&#1087;&#1072;_&#1060;&#1048;&#1054;_&#1054;&#1057;_&#1044;&#1047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F6678-45BA-44F2-8556-3F2958AB8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Группа_ФИО_ОС_ДЗ_Шаблон.dotx</Template>
  <TotalTime>0</TotalTime>
  <Pages>9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</cp:revision>
  <dcterms:created xsi:type="dcterms:W3CDTF">2026-09-25T13:36:00Z</dcterms:created>
  <dcterms:modified xsi:type="dcterms:W3CDTF">2026-09-25T13:36:00Z</dcterms:modified>
</cp:coreProperties>
</file>